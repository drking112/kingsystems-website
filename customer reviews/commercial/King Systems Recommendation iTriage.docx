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131" w:rsidRDefault="00A32131"/>
    <w:p w:rsidR="00A32131" w:rsidRDefault="00A32131"/>
    <w:p w:rsidR="00170FD4" w:rsidRDefault="00170FD4"/>
    <w:p w:rsidR="00A32131" w:rsidRDefault="00A32131">
      <w:r>
        <w:t>July 31, 2012</w:t>
      </w:r>
    </w:p>
    <w:p w:rsidR="00A32131" w:rsidRDefault="00A32131"/>
    <w:p w:rsidR="00A32131" w:rsidRDefault="00A32131"/>
    <w:p w:rsidR="00A32131" w:rsidRDefault="00A32131">
      <w:r>
        <w:t>To Whom It May Concern:</w:t>
      </w:r>
    </w:p>
    <w:p w:rsidR="00A32131" w:rsidRDefault="00A32131"/>
    <w:p w:rsidR="00A32131" w:rsidRDefault="00A32131">
      <w:r>
        <w:t xml:space="preserve">It is my pleasure to recommend King Systems LLC for any </w:t>
      </w:r>
      <w:r w:rsidR="00170FD4">
        <w:t>and</w:t>
      </w:r>
      <w:r>
        <w:t xml:space="preserve"> all of your audio/visual needs.  iTriage began working with King Systems in the fall of 2011.  We met for an extensive consultation regarding the audio/visual design and layout for our new </w:t>
      </w:r>
      <w:r w:rsidR="00170FD4">
        <w:t xml:space="preserve">corporate </w:t>
      </w:r>
      <w:r>
        <w:t xml:space="preserve">offices.  </w:t>
      </w:r>
      <w:r w:rsidR="00170FD4">
        <w:t xml:space="preserve">We wanted a true state-of-the-art facility and I appreciated the ideas and recommendations they brought to the table, based on their extensive experience in the industry.  </w:t>
      </w:r>
      <w:r>
        <w:t xml:space="preserve">After a thorough Q&amp;A session, King Systems gathered the information they needed to submit a complete and thorough proposal. Though the original proposal went through many </w:t>
      </w:r>
      <w:r w:rsidR="00170FD4">
        <w:t>iterations over the course of the project</w:t>
      </w:r>
      <w:r>
        <w:t xml:space="preserve">, they continued </w:t>
      </w:r>
      <w:r w:rsidR="00170FD4">
        <w:t>to work with us with patience and professionalism.</w:t>
      </w:r>
    </w:p>
    <w:p w:rsidR="00A32131" w:rsidRDefault="00A32131"/>
    <w:p w:rsidR="00A32131" w:rsidRDefault="00A32131">
      <w:r>
        <w:t xml:space="preserve">Each person I have </w:t>
      </w:r>
      <w:r w:rsidR="00170FD4">
        <w:t>interacted with</w:t>
      </w:r>
      <w:r>
        <w:t xml:space="preserve"> from King Systems has been professional, skilled</w:t>
      </w:r>
      <w:r w:rsidR="00170FD4">
        <w:t>, reliable</w:t>
      </w:r>
      <w:r>
        <w:t xml:space="preserve"> and a pleasure to work with.  King Systems is </w:t>
      </w:r>
      <w:r w:rsidR="00836B0B">
        <w:t>entirely</w:t>
      </w:r>
      <w:r>
        <w:t xml:space="preserve"> </w:t>
      </w:r>
      <w:r w:rsidR="00587F83">
        <w:t>comprehensive</w:t>
      </w:r>
      <w:r>
        <w:t xml:space="preserve"> in their planning and installation.  Additionally, they are very easy to work with </w:t>
      </w:r>
      <w:r w:rsidR="00587F83">
        <w:t>on</w:t>
      </w:r>
      <w:r>
        <w:t xml:space="preserve"> last minute changes.  </w:t>
      </w:r>
    </w:p>
    <w:p w:rsidR="00A32131" w:rsidRDefault="00A32131">
      <w:bookmarkStart w:id="0" w:name="_GoBack"/>
      <w:bookmarkEnd w:id="0"/>
    </w:p>
    <w:p w:rsidR="00A32131" w:rsidRDefault="00170FD4">
      <w:r>
        <w:t xml:space="preserve">I </w:t>
      </w:r>
      <w:r w:rsidR="00587F83">
        <w:t>feel that</w:t>
      </w:r>
      <w:r>
        <w:t xml:space="preserve"> King Systems went over and above for iTriage through the course of our construction project.  King Systems is a company</w:t>
      </w:r>
      <w:r w:rsidR="00A32131">
        <w:t xml:space="preserve"> I </w:t>
      </w:r>
      <w:r>
        <w:t xml:space="preserve">strongly </w:t>
      </w:r>
      <w:r w:rsidR="00A32131">
        <w:t>recommend and look forward to our continued work into the future.</w:t>
      </w:r>
    </w:p>
    <w:p w:rsidR="00A32131" w:rsidRDefault="00A32131"/>
    <w:p w:rsidR="00A32131" w:rsidRDefault="00A32131">
      <w:r>
        <w:t>Sincerely,</w:t>
      </w:r>
    </w:p>
    <w:p w:rsidR="00A32131" w:rsidRDefault="00A32131"/>
    <w:p w:rsidR="00A32131" w:rsidRDefault="00A32131"/>
    <w:p w:rsidR="00A32131" w:rsidRDefault="00A32131">
      <w:r>
        <w:t>Emily R. Trask</w:t>
      </w:r>
    </w:p>
    <w:p w:rsidR="00A32131" w:rsidRDefault="00A32131">
      <w:r>
        <w:t>Director of Finance</w:t>
      </w:r>
    </w:p>
    <w:sectPr w:rsidR="00A32131" w:rsidSect="00A32131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7F83" w:rsidRDefault="00587F83">
      <w:r>
        <w:separator/>
      </w:r>
    </w:p>
  </w:endnote>
  <w:endnote w:type="continuationSeparator" w:id="0">
    <w:p w:rsidR="00587F83" w:rsidRDefault="00587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7F83" w:rsidRDefault="00587F83">
      <w:r>
        <w:separator/>
      </w:r>
    </w:p>
  </w:footnote>
  <w:footnote w:type="continuationSeparator" w:id="0">
    <w:p w:rsidR="00587F83" w:rsidRDefault="00587F83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:rsidR="00587F83" w:rsidRDefault="00587F8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:rsidR="00587F83" w:rsidRDefault="00587F8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612pt;height:11in;z-index:-251658240;mso-wrap-edited:f;mso-position-horizontal:center;mso-position-horizontal-relative:margin;mso-position-vertical:center;mso-position-vertical-relative:margin" wrapcoords="-26 0 -26 21559 21600 21559 21600 0 -26 0">
          <v:imagedata r:id="rId1" o:title="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:rsidR="00587F83" w:rsidRDefault="00587F8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letterhead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131"/>
    <w:rsid w:val="00170FD4"/>
    <w:rsid w:val="00587F83"/>
    <w:rsid w:val="00836B0B"/>
    <w:rsid w:val="00A32131"/>
    <w:rsid w:val="00DE65D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E65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65DF"/>
  </w:style>
  <w:style w:type="paragraph" w:styleId="Footer">
    <w:name w:val="footer"/>
    <w:basedOn w:val="Normal"/>
    <w:link w:val="FooterChar"/>
    <w:uiPriority w:val="99"/>
    <w:semiHidden/>
    <w:unhideWhenUsed/>
    <w:rsid w:val="00DE65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65D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E65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65DF"/>
  </w:style>
  <w:style w:type="paragraph" w:styleId="Footer">
    <w:name w:val="footer"/>
    <w:basedOn w:val="Normal"/>
    <w:link w:val="FooterChar"/>
    <w:uiPriority w:val="99"/>
    <w:semiHidden/>
    <w:unhideWhenUsed/>
    <w:rsid w:val="00DE65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6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etrask:Downloads:Letterhead-FINAL: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letterhead.dotx</Template>
  <TotalTime>23</TotalTime>
  <Pages>1</Pages>
  <Words>193</Words>
  <Characters>1104</Characters>
  <Application>Microsoft Macintosh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etrask</dc:creator>
  <cp:keywords/>
  <cp:lastModifiedBy>etrask</cp:lastModifiedBy>
  <cp:revision>1</cp:revision>
  <cp:lastPrinted>2012-07-31T15:14:00Z</cp:lastPrinted>
  <dcterms:created xsi:type="dcterms:W3CDTF">2012-07-31T14:49:00Z</dcterms:created>
  <dcterms:modified xsi:type="dcterms:W3CDTF">2012-07-31T15:28:00Z</dcterms:modified>
</cp:coreProperties>
</file>